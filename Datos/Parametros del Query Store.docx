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527B" w14:textId="77777777" w:rsidR="004A1A91" w:rsidRDefault="00000000">
      <w:proofErr w:type="spellStart"/>
      <w:r>
        <w:t>Parametros</w:t>
      </w:r>
      <w:proofErr w:type="spellEnd"/>
      <w:r>
        <w:t xml:space="preserve"> del </w:t>
      </w:r>
      <w:proofErr w:type="spellStart"/>
      <w:r>
        <w:t>Query</w:t>
      </w:r>
      <w:proofErr w:type="spellEnd"/>
      <w:r>
        <w:t xml:space="preserve"> Store</w:t>
      </w:r>
    </w:p>
    <w:p w14:paraId="151A527C" w14:textId="77777777" w:rsidR="004A1A91" w:rsidRDefault="004A1A91"/>
    <w:p w14:paraId="151A527D" w14:textId="77777777" w:rsidR="004A1A91" w:rsidRDefault="00000000">
      <w:r>
        <w:rPr>
          <w:noProof/>
        </w:rPr>
        <w:drawing>
          <wp:inline distT="0" distB="0" distL="0" distR="0" wp14:anchorId="151A527B" wp14:editId="151A527C">
            <wp:extent cx="5612129" cy="1738631"/>
            <wp:effectExtent l="0" t="0" r="7621" b="0"/>
            <wp:docPr id="1652425806" name="Imagen 1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173863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51A527E" w14:textId="77777777" w:rsidR="004A1A91" w:rsidRDefault="004A1A91"/>
    <w:p w14:paraId="151A527F" w14:textId="77777777" w:rsidR="004A1A91" w:rsidRDefault="00000000">
      <w:r>
        <w:t xml:space="preserve">ALTER DATABASE </w:t>
      </w:r>
      <w:proofErr w:type="spellStart"/>
      <w:r>
        <w:t>TuBaseDeDatos</w:t>
      </w:r>
      <w:proofErr w:type="spellEnd"/>
    </w:p>
    <w:p w14:paraId="151A5280" w14:textId="77777777" w:rsidR="004A1A91" w:rsidRDefault="00000000">
      <w:r>
        <w:t>SET QUERY_STORE = ON;</w:t>
      </w:r>
    </w:p>
    <w:p w14:paraId="151A5281" w14:textId="77777777" w:rsidR="004A1A91" w:rsidRDefault="004A1A91"/>
    <w:p w14:paraId="151A5282" w14:textId="77777777" w:rsidR="004A1A91" w:rsidRDefault="00000000">
      <w:r>
        <w:t xml:space="preserve">ALTER DATABASE </w:t>
      </w:r>
      <w:proofErr w:type="spellStart"/>
      <w:r>
        <w:t>TuBaseDeDatos</w:t>
      </w:r>
      <w:proofErr w:type="spellEnd"/>
    </w:p>
    <w:p w14:paraId="151A5283" w14:textId="77777777" w:rsidR="004A1A91" w:rsidRDefault="00000000">
      <w:r>
        <w:t>SET QUERY_STORE (OPERATION_MODE = READ_WRITE);</w:t>
      </w:r>
    </w:p>
    <w:p w14:paraId="304AA7EF" w14:textId="77777777" w:rsidR="0057275F" w:rsidRDefault="0057275F"/>
    <w:p w14:paraId="527474E8" w14:textId="21EA0ECA" w:rsidR="0057275F" w:rsidRDefault="0057275F">
      <w:r>
        <w:t>Luego Reiniciar el servicio de SQL SERVER</w:t>
      </w:r>
    </w:p>
    <w:sectPr w:rsidR="0057275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B419" w14:textId="77777777" w:rsidR="00137BBA" w:rsidRDefault="00137BBA">
      <w:pPr>
        <w:spacing w:after="0" w:line="240" w:lineRule="auto"/>
      </w:pPr>
      <w:r>
        <w:separator/>
      </w:r>
    </w:p>
  </w:endnote>
  <w:endnote w:type="continuationSeparator" w:id="0">
    <w:p w14:paraId="3091431C" w14:textId="77777777" w:rsidR="00137BBA" w:rsidRDefault="00137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F33D" w14:textId="77777777" w:rsidR="00137BBA" w:rsidRDefault="00137BB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9017BC" w14:textId="77777777" w:rsidR="00137BBA" w:rsidRDefault="00137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A1A91"/>
    <w:rsid w:val="00137BBA"/>
    <w:rsid w:val="001D1ECB"/>
    <w:rsid w:val="004A1A91"/>
    <w:rsid w:val="0057275F"/>
    <w:rsid w:val="009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527B"/>
  <w15:docId w15:val="{5822FEEC-57B7-4369-B55E-92CFCBB3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s-MX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178</Characters>
  <Application>Microsoft Office Word</Application>
  <DocSecurity>0</DocSecurity>
  <Lines>11</Lines>
  <Paragraphs>7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dc:description/>
  <cp:lastModifiedBy>Pedro Felipe Zambrano García</cp:lastModifiedBy>
  <cp:revision>4</cp:revision>
  <dcterms:created xsi:type="dcterms:W3CDTF">2025-12-08T19:30:00Z</dcterms:created>
  <dcterms:modified xsi:type="dcterms:W3CDTF">2025-12-08T19:30:00Z</dcterms:modified>
</cp:coreProperties>
</file>